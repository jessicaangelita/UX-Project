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39D32BD4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 xml:space="preserve">[Assignment / 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1D6B1499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8459E1" w:rsidRPr="008459E1">
              <w:rPr>
                <w:rFonts w:ascii="Arial Narrow" w:hAnsi="Arial Narrow" w:cs="Tahoma"/>
                <w:sz w:val="36"/>
              </w:rPr>
              <w:t>COMP8129001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6656A16" w14:textId="6D51CB56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8459E1">
              <w:rPr>
                <w:rFonts w:ascii="Arial Narrow" w:hAnsi="Arial Narrow" w:cs="Tahoma"/>
                <w:sz w:val="36"/>
              </w:rPr>
              <w:t>User Experience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67A80360" w:rsidR="000035F9" w:rsidRPr="00227331" w:rsidRDefault="008459E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[Even]</w:t>
            </w:r>
            <w:r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>
              <w:rPr>
                <w:rFonts w:ascii="Arial" w:hAnsi="Arial" w:cs="Arial"/>
                <w:iCs/>
                <w:sz w:val="20"/>
                <w:szCs w:val="20"/>
              </w:rPr>
              <w:t>2021</w:t>
            </w:r>
            <w:r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>
              <w:rPr>
                <w:rFonts w:ascii="Arial" w:hAnsi="Arial" w:cs="Arial"/>
                <w:iCs/>
                <w:sz w:val="20"/>
                <w:szCs w:val="20"/>
              </w:rPr>
              <w:t>2022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1E8F1AA9" w:rsidR="009F37DD" w:rsidRPr="00740F48" w:rsidRDefault="008459E1" w:rsidP="002F11B8">
      <w:pPr>
        <w:spacing w:line="360" w:lineRule="auto"/>
        <w:ind w:firstLine="360"/>
        <w:rPr>
          <w:sz w:val="28"/>
          <w:szCs w:val="28"/>
        </w:rPr>
      </w:pPr>
      <w:r>
        <w:t>BLUEJACK GAMES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05A9F35F" w:rsidR="00740F48" w:rsidRDefault="008459E1" w:rsidP="008459E1">
      <w:pPr>
        <w:spacing w:line="360" w:lineRule="auto"/>
        <w:ind w:left="360"/>
      </w:pPr>
      <w:proofErr w:type="spellStart"/>
      <w:r w:rsidRPr="008459E1">
        <w:t>BlueJack</w:t>
      </w:r>
      <w:proofErr w:type="spellEnd"/>
      <w:r w:rsidRPr="008459E1">
        <w:t xml:space="preserve"> Games </w:t>
      </w:r>
      <w:proofErr w:type="spellStart"/>
      <w:r w:rsidRPr="008459E1">
        <w:t>adalah</w:t>
      </w:r>
      <w:proofErr w:type="spellEnd"/>
      <w:r w:rsidRPr="008459E1">
        <w:t xml:space="preserve"> </w:t>
      </w:r>
      <w:proofErr w:type="spellStart"/>
      <w:r w:rsidRPr="008459E1">
        <w:t>aplikasi</w:t>
      </w:r>
      <w:proofErr w:type="spellEnd"/>
      <w:r w:rsidRPr="008459E1">
        <w:t xml:space="preserve"> yang </w:t>
      </w:r>
      <w:proofErr w:type="spellStart"/>
      <w:r w:rsidRPr="008459E1">
        <w:t>menyediakan</w:t>
      </w:r>
      <w:proofErr w:type="spellEnd"/>
      <w:r w:rsidRPr="008459E1">
        <w:t xml:space="preserve"> </w:t>
      </w:r>
      <w:proofErr w:type="spellStart"/>
      <w:r w:rsidRPr="008459E1">
        <w:t>berbagai</w:t>
      </w:r>
      <w:proofErr w:type="spellEnd"/>
      <w:r w:rsidRPr="008459E1">
        <w:t xml:space="preserve"> </w:t>
      </w:r>
      <w:proofErr w:type="spellStart"/>
      <w:r w:rsidRPr="008459E1">
        <w:t>macam</w:t>
      </w:r>
      <w:proofErr w:type="spellEnd"/>
      <w:r w:rsidRPr="008459E1">
        <w:t xml:space="preserve"> </w:t>
      </w:r>
      <w:proofErr w:type="spellStart"/>
      <w:r w:rsidRPr="008459E1">
        <w:t>permainan</w:t>
      </w:r>
      <w:proofErr w:type="spellEnd"/>
      <w:r w:rsidRPr="008459E1">
        <w:t xml:space="preserve">. </w:t>
      </w:r>
      <w:proofErr w:type="spellStart"/>
      <w:r w:rsidRPr="008459E1">
        <w:t>Mulai</w:t>
      </w:r>
      <w:proofErr w:type="spellEnd"/>
      <w:r w:rsidRPr="008459E1">
        <w:t xml:space="preserve"> </w:t>
      </w:r>
      <w:proofErr w:type="spellStart"/>
      <w:r w:rsidRPr="008459E1">
        <w:t>dari</w:t>
      </w:r>
      <w:proofErr w:type="spellEnd"/>
      <w:r w:rsidRPr="008459E1">
        <w:t xml:space="preserve"> game action, puzzle, FPS, dan </w:t>
      </w:r>
      <w:proofErr w:type="spellStart"/>
      <w:r w:rsidRPr="008459E1">
        <w:t>masih</w:t>
      </w:r>
      <w:proofErr w:type="spellEnd"/>
      <w:r w:rsidRPr="008459E1">
        <w:t xml:space="preserve"> </w:t>
      </w:r>
      <w:proofErr w:type="spellStart"/>
      <w:r w:rsidRPr="008459E1">
        <w:t>banyak</w:t>
      </w:r>
      <w:proofErr w:type="spellEnd"/>
      <w:r w:rsidRPr="008459E1">
        <w:t xml:space="preserve"> </w:t>
      </w:r>
      <w:proofErr w:type="spellStart"/>
      <w:r w:rsidRPr="008459E1">
        <w:t>lagi</w:t>
      </w:r>
      <w:proofErr w:type="spellEnd"/>
      <w:r w:rsidRPr="008459E1">
        <w:t xml:space="preserve">. </w:t>
      </w:r>
      <w:proofErr w:type="spellStart"/>
      <w:r w:rsidRPr="008459E1">
        <w:t>Tidak</w:t>
      </w:r>
      <w:proofErr w:type="spellEnd"/>
      <w:r w:rsidRPr="008459E1">
        <w:t xml:space="preserve"> </w:t>
      </w:r>
      <w:proofErr w:type="spellStart"/>
      <w:r w:rsidRPr="008459E1">
        <w:t>hanya</w:t>
      </w:r>
      <w:proofErr w:type="spellEnd"/>
      <w:r w:rsidRPr="008459E1">
        <w:t xml:space="preserve"> game offline, kami juga </w:t>
      </w:r>
      <w:proofErr w:type="spellStart"/>
      <w:r w:rsidRPr="008459E1">
        <w:t>menyediakan</w:t>
      </w:r>
      <w:proofErr w:type="spellEnd"/>
      <w:r w:rsidRPr="008459E1">
        <w:t xml:space="preserve"> game online yang </w:t>
      </w:r>
      <w:proofErr w:type="spellStart"/>
      <w:r w:rsidRPr="008459E1">
        <w:t>bisa</w:t>
      </w:r>
      <w:proofErr w:type="spellEnd"/>
      <w:r w:rsidRPr="008459E1">
        <w:t xml:space="preserve"> </w:t>
      </w:r>
      <w:proofErr w:type="spellStart"/>
      <w:r w:rsidRPr="008459E1">
        <w:t>dimainkan</w:t>
      </w:r>
      <w:proofErr w:type="spellEnd"/>
      <w:r w:rsidRPr="008459E1">
        <w:t xml:space="preserve"> </w:t>
      </w:r>
      <w:proofErr w:type="spellStart"/>
      <w:r w:rsidRPr="008459E1">
        <w:t>bersama</w:t>
      </w:r>
      <w:proofErr w:type="spellEnd"/>
      <w:r w:rsidRPr="008459E1">
        <w:t xml:space="preserve"> </w:t>
      </w:r>
      <w:proofErr w:type="spellStart"/>
      <w:r w:rsidRPr="008459E1">
        <w:t>teman-teman</w:t>
      </w:r>
      <w:proofErr w:type="spellEnd"/>
      <w:r w:rsidRPr="008459E1">
        <w:t xml:space="preserve"> Anda. Kami juga </w:t>
      </w:r>
      <w:proofErr w:type="spellStart"/>
      <w:r w:rsidRPr="008459E1">
        <w:t>memberikan</w:t>
      </w:r>
      <w:proofErr w:type="spellEnd"/>
      <w:r w:rsidRPr="008459E1">
        <w:t xml:space="preserve"> </w:t>
      </w:r>
      <w:proofErr w:type="spellStart"/>
      <w:r w:rsidRPr="008459E1">
        <w:t>berbagai</w:t>
      </w:r>
      <w:proofErr w:type="spellEnd"/>
      <w:r w:rsidRPr="008459E1">
        <w:t xml:space="preserve"> </w:t>
      </w:r>
      <w:proofErr w:type="spellStart"/>
      <w:r w:rsidRPr="008459E1">
        <w:t>penawaran</w:t>
      </w:r>
      <w:proofErr w:type="spellEnd"/>
      <w:r w:rsidRPr="008459E1">
        <w:t xml:space="preserve"> yang sangat </w:t>
      </w:r>
      <w:proofErr w:type="spellStart"/>
      <w:r w:rsidRPr="008459E1">
        <w:t>menarik</w:t>
      </w:r>
      <w:proofErr w:type="spellEnd"/>
      <w:r w:rsidRPr="008459E1">
        <w:t xml:space="preserve"> </w:t>
      </w:r>
      <w:proofErr w:type="spellStart"/>
      <w:r w:rsidRPr="008459E1">
        <w:t>seperti</w:t>
      </w:r>
      <w:proofErr w:type="spellEnd"/>
      <w:r w:rsidRPr="008459E1">
        <w:t xml:space="preserve"> </w:t>
      </w:r>
      <w:proofErr w:type="spellStart"/>
      <w:r w:rsidRPr="008459E1">
        <w:t>diskon</w:t>
      </w:r>
      <w:proofErr w:type="spellEnd"/>
      <w:r w:rsidRPr="008459E1">
        <w:t xml:space="preserve">. </w:t>
      </w:r>
      <w:proofErr w:type="spellStart"/>
      <w:r w:rsidRPr="008459E1">
        <w:t>Jangan</w:t>
      </w:r>
      <w:proofErr w:type="spellEnd"/>
      <w:r w:rsidRPr="008459E1">
        <w:t xml:space="preserve"> </w:t>
      </w:r>
      <w:proofErr w:type="spellStart"/>
      <w:r w:rsidRPr="008459E1">
        <w:t>lupa</w:t>
      </w:r>
      <w:proofErr w:type="spellEnd"/>
      <w:r w:rsidRPr="008459E1">
        <w:t xml:space="preserve"> kami </w:t>
      </w:r>
      <w:proofErr w:type="spellStart"/>
      <w:r w:rsidRPr="008459E1">
        <w:t>selalu</w:t>
      </w:r>
      <w:proofErr w:type="spellEnd"/>
      <w:r w:rsidRPr="008459E1">
        <w:t xml:space="preserve"> update game-game </w:t>
      </w:r>
      <w:proofErr w:type="spellStart"/>
      <w:r w:rsidRPr="008459E1">
        <w:t>baru</w:t>
      </w:r>
      <w:proofErr w:type="spellEnd"/>
      <w:r w:rsidRPr="008459E1">
        <w:t xml:space="preserve"> yang </w:t>
      </w:r>
      <w:proofErr w:type="spellStart"/>
      <w:r w:rsidRPr="008459E1">
        <w:t>menarik</w:t>
      </w:r>
      <w:proofErr w:type="spellEnd"/>
      <w:r w:rsidRPr="008459E1">
        <w:t xml:space="preserve"> </w:t>
      </w:r>
      <w:proofErr w:type="spellStart"/>
      <w:r w:rsidRPr="008459E1">
        <w:t>untuk</w:t>
      </w:r>
      <w:proofErr w:type="spellEnd"/>
      <w:r w:rsidRPr="008459E1">
        <w:t xml:space="preserve"> </w:t>
      </w:r>
      <w:proofErr w:type="spellStart"/>
      <w:r w:rsidRPr="008459E1">
        <w:t>dimainkan</w:t>
      </w:r>
      <w:proofErr w:type="spellEnd"/>
      <w:r w:rsidRPr="008459E1">
        <w:t xml:space="preserve">. Kami </w:t>
      </w:r>
      <w:proofErr w:type="spellStart"/>
      <w:r w:rsidRPr="008459E1">
        <w:t>selalu</w:t>
      </w:r>
      <w:proofErr w:type="spellEnd"/>
      <w:r w:rsidRPr="008459E1">
        <w:t xml:space="preserve"> </w:t>
      </w:r>
      <w:proofErr w:type="spellStart"/>
      <w:r w:rsidRPr="008459E1">
        <w:t>mengutamakan</w:t>
      </w:r>
      <w:proofErr w:type="spellEnd"/>
      <w:r w:rsidRPr="008459E1">
        <w:t xml:space="preserve"> </w:t>
      </w:r>
      <w:proofErr w:type="spellStart"/>
      <w:r w:rsidRPr="008459E1">
        <w:t>kepuasan</w:t>
      </w:r>
      <w:proofErr w:type="spellEnd"/>
      <w:r w:rsidRPr="008459E1">
        <w:t xml:space="preserve"> </w:t>
      </w:r>
      <w:proofErr w:type="spellStart"/>
      <w:r w:rsidRPr="008459E1">
        <w:t>pelanggan</w:t>
      </w:r>
      <w:proofErr w:type="spellEnd"/>
      <w:r w:rsidRPr="008459E1">
        <w:t>.</w:t>
      </w:r>
    </w:p>
    <w:p w14:paraId="63EA42E6" w14:textId="2D156505" w:rsidR="008459E1" w:rsidRDefault="008459E1" w:rsidP="008459E1">
      <w:pPr>
        <w:spacing w:line="360" w:lineRule="auto"/>
        <w:ind w:left="360"/>
      </w:pPr>
    </w:p>
    <w:p w14:paraId="28D14723" w14:textId="01AB7ADB" w:rsidR="008459E1" w:rsidRDefault="008459E1" w:rsidP="008459E1">
      <w:pPr>
        <w:spacing w:line="360" w:lineRule="auto"/>
        <w:ind w:left="360"/>
      </w:pPr>
      <w:r>
        <w:t>Di l</w:t>
      </w:r>
      <w:r w:rsidR="00B067C0">
        <w:t>og in</w:t>
      </w:r>
      <w:r>
        <w:t xml:space="preserve"> page,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username dan 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pilihan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 product, about us, dan log out. </w:t>
      </w:r>
    </w:p>
    <w:p w14:paraId="41F6CB5F" w14:textId="33E4C05F" w:rsidR="00EB5715" w:rsidRDefault="00EB5715" w:rsidP="008459E1">
      <w:pPr>
        <w:spacing w:line="360" w:lineRule="auto"/>
        <w:ind w:left="360"/>
      </w:pPr>
    </w:p>
    <w:p w14:paraId="69B4D394" w14:textId="634E97B1" w:rsidR="00EB5715" w:rsidRDefault="00EB5715" w:rsidP="008459E1">
      <w:pPr>
        <w:spacing w:line="360" w:lineRule="auto"/>
        <w:ind w:left="360"/>
      </w:pPr>
      <w:proofErr w:type="spellStart"/>
      <w:r>
        <w:t>Apabila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product,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product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product yang </w:t>
      </w:r>
      <w:proofErr w:type="spellStart"/>
      <w:r>
        <w:t>disediakan</w:t>
      </w:r>
      <w:proofErr w:type="spellEnd"/>
      <w:r>
        <w:t xml:space="preserve"> oleh bluejack games.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pun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detail </w:t>
      </w:r>
      <w:proofErr w:type="spellStart"/>
      <w:r>
        <w:t>dimana</w:t>
      </w:r>
      <w:proofErr w:type="spellEnd"/>
      <w:r>
        <w:t xml:space="preserve">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91E52D1" w14:textId="7B5BFCE1" w:rsidR="00EB5715" w:rsidRDefault="00EB5715" w:rsidP="008459E1">
      <w:pPr>
        <w:spacing w:line="360" w:lineRule="auto"/>
        <w:ind w:left="360"/>
      </w:pPr>
    </w:p>
    <w:p w14:paraId="13014598" w14:textId="2416486E" w:rsidR="00EB5715" w:rsidRDefault="00EB5715" w:rsidP="008459E1">
      <w:pPr>
        <w:spacing w:line="360" w:lineRule="auto"/>
        <w:ind w:left="360"/>
      </w:pPr>
      <w:proofErr w:type="spellStart"/>
      <w:r>
        <w:t>Apabila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about us,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about us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blujeack</w:t>
      </w:r>
      <w:proofErr w:type="spellEnd"/>
      <w:r>
        <w:t xml:space="preserve"> games.</w:t>
      </w:r>
    </w:p>
    <w:p w14:paraId="05E559C3" w14:textId="4AB1515A" w:rsidR="00EB5715" w:rsidRDefault="00EB5715" w:rsidP="008459E1">
      <w:pPr>
        <w:spacing w:line="360" w:lineRule="auto"/>
        <w:ind w:left="360"/>
      </w:pPr>
    </w:p>
    <w:p w14:paraId="0F8AB66D" w14:textId="0C0B4338" w:rsidR="00EB5715" w:rsidRDefault="00EB5715" w:rsidP="008459E1">
      <w:pPr>
        <w:spacing w:line="360" w:lineRule="auto"/>
        <w:ind w:left="360"/>
      </w:pPr>
      <w:proofErr w:type="spellStart"/>
      <w:r>
        <w:t>Apabila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log out,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page.</w:t>
      </w:r>
    </w:p>
    <w:p w14:paraId="271E6395" w14:textId="53DF135C" w:rsidR="00EB5715" w:rsidRDefault="00EB5715" w:rsidP="008459E1">
      <w:pPr>
        <w:spacing w:line="360" w:lineRule="auto"/>
        <w:ind w:left="360"/>
      </w:pPr>
    </w:p>
    <w:p w14:paraId="2FF68E29" w14:textId="47906708" w:rsidR="00EB5715" w:rsidRPr="009F37DD" w:rsidRDefault="00EB5715" w:rsidP="008459E1">
      <w:pPr>
        <w:spacing w:line="360" w:lineRule="auto"/>
        <w:ind w:left="360"/>
      </w:pPr>
      <w:r>
        <w:t xml:space="preserve">Di </w:t>
      </w:r>
      <w:proofErr w:type="spellStart"/>
      <w:r>
        <w:t>setiap</w:t>
      </w:r>
      <w:proofErr w:type="spellEnd"/>
      <w:r>
        <w:t xml:space="preserve"> menu </w:t>
      </w:r>
      <w:proofErr w:type="spellStart"/>
      <w:r>
        <w:t>terdapat</w:t>
      </w:r>
      <w:proofErr w:type="spellEnd"/>
      <w:r>
        <w:t xml:space="preserve"> dropdown menu, </w:t>
      </w:r>
      <w:proofErr w:type="spellStart"/>
      <w:r>
        <w:t>dimana</w:t>
      </w:r>
      <w:proofErr w:type="spellEnd"/>
      <w:r>
        <w:t xml:space="preserve">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dropdown menu </w:t>
      </w:r>
      <w:proofErr w:type="spellStart"/>
      <w:r>
        <w:t>tersebut</w:t>
      </w:r>
      <w:proofErr w:type="spellEnd"/>
      <w:r>
        <w:t>.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D4F41CF" w14:textId="62D94C44" w:rsidR="00B2372A" w:rsidRDefault="00E81C65" w:rsidP="002F11B8">
      <w:pPr>
        <w:pStyle w:val="ListParagraph"/>
        <w:numPr>
          <w:ilvl w:val="0"/>
          <w:numId w:val="20"/>
        </w:numPr>
        <w:spacing w:line="360" w:lineRule="auto"/>
      </w:pPr>
      <w:r>
        <w:t>The Forest 1</w:t>
      </w:r>
    </w:p>
    <w:p w14:paraId="454FC869" w14:textId="35AFB2AF" w:rsidR="00E81C65" w:rsidRPr="00682E72" w:rsidRDefault="00E81C65" w:rsidP="00E81C65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EF15564" wp14:editId="10D9DB69">
            <wp:extent cx="1805225" cy="25527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311" cy="2572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8F3D4A" w14:textId="10C30092" w:rsidR="002F11B8" w:rsidRDefault="00E81C65" w:rsidP="002F11B8">
      <w:pPr>
        <w:pStyle w:val="ListParagraph"/>
        <w:numPr>
          <w:ilvl w:val="0"/>
          <w:numId w:val="20"/>
        </w:numPr>
        <w:spacing w:line="360" w:lineRule="auto"/>
      </w:pPr>
      <w:r>
        <w:t>The Forest 2</w:t>
      </w:r>
    </w:p>
    <w:p w14:paraId="23F9A813" w14:textId="079768C5" w:rsidR="00E81C65" w:rsidRDefault="00E81C65" w:rsidP="00E81C65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59AF94C" wp14:editId="78A8D375">
            <wp:extent cx="3377209" cy="1874520"/>
            <wp:effectExtent l="0" t="0" r="0" b="0"/>
            <wp:docPr id="5" name="Picture 5" descr="Game Survival Horror The Forest Mendapat Tanggal Rilis PS4 - Dafund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ame Survival Horror The Forest Mendapat Tanggal Rilis PS4 - Dafunda.c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6" cy="187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9704" w14:textId="563AA9BF" w:rsidR="00E81C65" w:rsidRDefault="00E81C65" w:rsidP="002F11B8">
      <w:pPr>
        <w:pStyle w:val="ListParagraph"/>
        <w:numPr>
          <w:ilvl w:val="0"/>
          <w:numId w:val="20"/>
        </w:numPr>
        <w:spacing w:line="360" w:lineRule="auto"/>
      </w:pPr>
      <w:r>
        <w:t>Pico Park</w:t>
      </w:r>
    </w:p>
    <w:p w14:paraId="238EE93E" w14:textId="0FACD9AA" w:rsidR="00E81C65" w:rsidRDefault="00E81C65" w:rsidP="00E81C65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5D492C2" wp14:editId="4361B610">
            <wp:extent cx="2750820" cy="2750820"/>
            <wp:effectExtent l="0" t="0" r="0" b="0"/>
            <wp:docPr id="6" name="Picture 6" descr="Pico Park Mod APK 1.55 (Unlimited money) Download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o Park Mod APK 1.55 (Unlimited money) Download 20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1915" w14:textId="77FA4205" w:rsidR="00E81C65" w:rsidRDefault="00E81C65" w:rsidP="00E81C65">
      <w:pPr>
        <w:pStyle w:val="ListParagraph"/>
        <w:spacing w:line="360" w:lineRule="auto"/>
      </w:pPr>
    </w:p>
    <w:p w14:paraId="56C3C2B6" w14:textId="7829CFEC" w:rsidR="00E81C65" w:rsidRDefault="00E81C65" w:rsidP="00E81C65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Jump Force</w:t>
      </w:r>
    </w:p>
    <w:p w14:paraId="771A89F7" w14:textId="2A38C335" w:rsidR="00802D69" w:rsidRDefault="00802D69" w:rsidP="00802D69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AEF0A29" wp14:editId="1E964994">
            <wp:extent cx="2118360" cy="2118360"/>
            <wp:effectExtent l="0" t="0" r="0" b="0"/>
            <wp:docPr id="7" name="Picture 7" descr="Jual Jump Force PC Game Indonesia|Shopee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ual Jump Force PC Game Indonesia|Shopee Indones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22D3" w14:textId="26655BE0" w:rsidR="00E81C65" w:rsidRDefault="00E81C65" w:rsidP="00E81C65">
      <w:pPr>
        <w:pStyle w:val="ListParagraph"/>
        <w:numPr>
          <w:ilvl w:val="0"/>
          <w:numId w:val="20"/>
        </w:numPr>
        <w:spacing w:line="360" w:lineRule="auto"/>
      </w:pPr>
      <w:r>
        <w:t>Sea of Thieves 1</w:t>
      </w:r>
    </w:p>
    <w:p w14:paraId="19827978" w14:textId="12E6115B" w:rsidR="00802D69" w:rsidRDefault="00802D69" w:rsidP="00802D69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6026ABD" wp14:editId="71B422AA">
            <wp:extent cx="2240280" cy="2845936"/>
            <wp:effectExtent l="0" t="0" r="7620" b="0"/>
            <wp:docPr id="8" name="Picture 8" descr="Sea of Thiev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a of Thieves - Wikip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755" cy="286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13B5" w14:textId="2A12BD1A" w:rsidR="00E81C65" w:rsidRDefault="00E81C65" w:rsidP="00E81C65">
      <w:pPr>
        <w:pStyle w:val="ListParagraph"/>
        <w:numPr>
          <w:ilvl w:val="0"/>
          <w:numId w:val="20"/>
        </w:numPr>
        <w:spacing w:line="360" w:lineRule="auto"/>
      </w:pPr>
      <w:r>
        <w:t>Sea of Thieves 2</w:t>
      </w:r>
    </w:p>
    <w:p w14:paraId="2BED4EE3" w14:textId="5C5A53E8" w:rsidR="00802D69" w:rsidRDefault="00802D69" w:rsidP="00802D69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3B9649D" wp14:editId="513B4717">
            <wp:extent cx="3667646" cy="2065020"/>
            <wp:effectExtent l="0" t="0" r="9525" b="0"/>
            <wp:docPr id="9" name="Picture 9" descr="Sea of Thieves Resmi Berkolaborasi dengan Pirates of the Caribbean! |  gamezero.id | LINE 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a of Thieves Resmi Berkolaborasi dengan Pirates of the Caribbean! |  gamezero.id | LINE TODA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20" cy="207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DF6C" w14:textId="2FF4FA8B" w:rsidR="00802D69" w:rsidRDefault="00802D69" w:rsidP="00802D69">
      <w:pPr>
        <w:pStyle w:val="ListParagraph"/>
        <w:spacing w:line="360" w:lineRule="auto"/>
      </w:pPr>
    </w:p>
    <w:p w14:paraId="643C64D6" w14:textId="7BF54460" w:rsidR="00802D69" w:rsidRDefault="00802D69" w:rsidP="00802D69">
      <w:pPr>
        <w:pStyle w:val="ListParagraph"/>
        <w:spacing w:line="360" w:lineRule="auto"/>
      </w:pPr>
    </w:p>
    <w:p w14:paraId="2FE52085" w14:textId="77777777" w:rsidR="00802D69" w:rsidRDefault="00802D69" w:rsidP="00DD5B19">
      <w:pPr>
        <w:spacing w:line="360" w:lineRule="auto"/>
      </w:pPr>
    </w:p>
    <w:p w14:paraId="42C6AEEE" w14:textId="19E36599" w:rsidR="00E81C65" w:rsidRDefault="00802D69" w:rsidP="00E81C65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The Sims™ 4 1</w:t>
      </w:r>
    </w:p>
    <w:p w14:paraId="43BD4E16" w14:textId="264D58F4" w:rsidR="00802D69" w:rsidRDefault="00802D69" w:rsidP="00802D69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5811FB8" wp14:editId="008D7F39">
            <wp:extent cx="2103120" cy="2103120"/>
            <wp:effectExtent l="0" t="0" r="0" b="0"/>
            <wp:docPr id="10" name="Picture 10" descr="Jual The Sims 4 Original (Mac) - Jakarta Utara - @colourstore | Tok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ual The Sims 4 Original (Mac) - Jakarta Utara - @colourstore | Tokop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9F10" w14:textId="26A2BB03" w:rsidR="00802D69" w:rsidRDefault="00802D69" w:rsidP="00E81C65">
      <w:pPr>
        <w:pStyle w:val="ListParagraph"/>
        <w:numPr>
          <w:ilvl w:val="0"/>
          <w:numId w:val="20"/>
        </w:numPr>
        <w:spacing w:line="360" w:lineRule="auto"/>
      </w:pPr>
      <w:r>
        <w:t>The Sims™ 4 2</w:t>
      </w:r>
    </w:p>
    <w:p w14:paraId="4BED2141" w14:textId="19870C66" w:rsidR="00802D69" w:rsidRDefault="00DD5B19" w:rsidP="00802D69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552C7DD" wp14:editId="4E172CC6">
            <wp:extent cx="3569515" cy="1859280"/>
            <wp:effectExtent l="0" t="0" r="0" b="7620"/>
            <wp:docPr id="12" name="Picture 12" descr="A group of people danc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danc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208" cy="186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D910" w14:textId="2F8B9A44" w:rsidR="00802D69" w:rsidRDefault="00802D69" w:rsidP="00E81C65">
      <w:pPr>
        <w:pStyle w:val="ListParagraph"/>
        <w:numPr>
          <w:ilvl w:val="0"/>
          <w:numId w:val="20"/>
        </w:numPr>
        <w:spacing w:line="360" w:lineRule="auto"/>
      </w:pPr>
      <w:r>
        <w:t>Journey 1</w:t>
      </w:r>
    </w:p>
    <w:p w14:paraId="19A9F547" w14:textId="316B9C63" w:rsidR="00DD5B19" w:rsidRDefault="00DD5B19" w:rsidP="00DD5B19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527CD73" wp14:editId="5D59A258">
            <wp:extent cx="1524000" cy="1524000"/>
            <wp:effectExtent l="0" t="0" r="0" b="0"/>
            <wp:docPr id="13" name="Picture 13" descr="How Journey only truly made sense when almost everything had been cut |  Eurogamer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ow Journey only truly made sense when almost everything had been cut |  Eurogamer.ne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2A9D" w14:textId="716A1FE7" w:rsidR="00802D69" w:rsidRDefault="00802D69" w:rsidP="00E81C65">
      <w:pPr>
        <w:pStyle w:val="ListParagraph"/>
        <w:numPr>
          <w:ilvl w:val="0"/>
          <w:numId w:val="20"/>
        </w:numPr>
        <w:spacing w:line="360" w:lineRule="auto"/>
      </w:pPr>
      <w:r>
        <w:t>Journey 2</w:t>
      </w:r>
    </w:p>
    <w:p w14:paraId="4EEB3704" w14:textId="419F2446" w:rsidR="00FD07E0" w:rsidRDefault="00DD5B19" w:rsidP="0032796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FF17453" wp14:editId="546F1637">
            <wp:extent cx="1744980" cy="1744980"/>
            <wp:effectExtent l="0" t="0" r="7620" b="7620"/>
            <wp:docPr id="14" name="Picture 14" descr="Journey - 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Journey - IG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AACC" w14:textId="6E21C3BD" w:rsidR="00FD07E0" w:rsidRDefault="00FD07E0" w:rsidP="00FD07E0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Back icon</w:t>
      </w:r>
    </w:p>
    <w:p w14:paraId="205F0C0B" w14:textId="5FC385CD" w:rsidR="00FD07E0" w:rsidRPr="00682E72" w:rsidRDefault="00FD07E0" w:rsidP="00FD07E0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B866E1A" wp14:editId="532F50B1">
            <wp:extent cx="1181100" cy="118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189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3FDD20CA" w14:textId="134A314E" w:rsidR="00842715" w:rsidRPr="00682E72" w:rsidRDefault="00CF1952" w:rsidP="00141764">
      <w:pPr>
        <w:pStyle w:val="ListParagraph"/>
        <w:numPr>
          <w:ilvl w:val="0"/>
          <w:numId w:val="21"/>
        </w:numPr>
        <w:spacing w:line="360" w:lineRule="auto"/>
      </w:pPr>
      <w:hyperlink r:id="rId20" w:history="1">
        <w:r w:rsidR="00E81C65" w:rsidRPr="00491047">
          <w:rPr>
            <w:rStyle w:val="Hyperlink"/>
          </w:rPr>
          <w:t>https://www.artstation.com/artwork/ezg6J</w:t>
        </w:r>
      </w:hyperlink>
      <w:r w:rsidR="00E81C65">
        <w:t xml:space="preserve"> </w:t>
      </w:r>
    </w:p>
    <w:p w14:paraId="181DA48F" w14:textId="3233A3F4" w:rsidR="002F11B8" w:rsidRDefault="00CF1952" w:rsidP="002F11B8">
      <w:pPr>
        <w:pStyle w:val="ListParagraph"/>
        <w:numPr>
          <w:ilvl w:val="0"/>
          <w:numId w:val="21"/>
        </w:numPr>
        <w:spacing w:line="360" w:lineRule="auto"/>
      </w:pPr>
      <w:hyperlink r:id="rId21" w:anchor="imgrc=7HFECajbVyVWhM" w:history="1">
        <w:r w:rsidR="00E81C65" w:rsidRPr="00491047">
          <w:rPr>
            <w:rStyle w:val="Hyperlink"/>
          </w:rPr>
          <w:t>https://www.google.com/search?q=the+forest&amp;rlz=1C1ASVC_idID945ID946&amp;sxsrf=ALiCzsZSHPiILOHUMgKZWMDY7Ukez4Asvw:1654065108665&amp;source=lnms&amp;tbm=isch&amp;sa=X&amp;ved=2ahUKEwiE3_LZ0Iv4AhUFS2wGHbzAAkIQ_AUoAXoECAIQAw&amp;biw=1536&amp;bih=746&amp;dpr=1.25#imgrc=7HFECajbVyVWhM</w:t>
        </w:r>
      </w:hyperlink>
      <w:r w:rsidR="00E81C65">
        <w:t xml:space="preserve"> </w:t>
      </w:r>
    </w:p>
    <w:p w14:paraId="02258623" w14:textId="1C51C776" w:rsidR="00E81C65" w:rsidRDefault="00CF1952" w:rsidP="002F11B8">
      <w:pPr>
        <w:pStyle w:val="ListParagraph"/>
        <w:numPr>
          <w:ilvl w:val="0"/>
          <w:numId w:val="21"/>
        </w:numPr>
        <w:spacing w:line="360" w:lineRule="auto"/>
      </w:pPr>
      <w:hyperlink r:id="rId22" w:anchor="imgrc=1mZUjYyLSJ5H_M" w:history="1">
        <w:r w:rsidR="00E81C65" w:rsidRPr="00491047">
          <w:rPr>
            <w:rStyle w:val="Hyperlink"/>
          </w:rPr>
          <w:t>https://www.google.com/search?q=pico+park&amp;rlz=1C1ASVC_idID945ID946&amp;sxsrf=ALiCzsZ-KpSK2Ntdnuoed_0EDvaf8KmrbA:1654065206922&amp;source=lnms&amp;tbm=isch&amp;sa=X&amp;ved=2ahUKEwj56t-I0Yv4AhXCTGwGHUJQDAMQ_AUoAXoECAIQAw&amp;biw=1536&amp;bih=746&amp;dpr=1.25#imgrc=1mZUjYyLSJ5H_M</w:t>
        </w:r>
      </w:hyperlink>
      <w:r w:rsidR="00E81C65">
        <w:t xml:space="preserve"> </w:t>
      </w:r>
    </w:p>
    <w:p w14:paraId="085DC074" w14:textId="0EC9BD55" w:rsidR="00E81C65" w:rsidRDefault="00CF1952" w:rsidP="002F11B8">
      <w:pPr>
        <w:pStyle w:val="ListParagraph"/>
        <w:numPr>
          <w:ilvl w:val="0"/>
          <w:numId w:val="21"/>
        </w:numPr>
        <w:spacing w:line="360" w:lineRule="auto"/>
      </w:pPr>
      <w:hyperlink r:id="rId23" w:anchor="imgrc=1AGt4Xshrd-uHM" w:history="1">
        <w:r w:rsidR="00802D69" w:rsidRPr="00491047">
          <w:rPr>
            <w:rStyle w:val="Hyperlink"/>
          </w:rPr>
          <w:t>https://www.google.com/search?q=jump+force&amp;rlz=1C1ASVC_idID945ID946&amp;sxsrf=ALiCzsY4gltU6hJ4vDsLLIGgcg_b5AbmOA:1654065734132&amp;source=lnms&amp;tbm=isch&amp;sa=X&amp;ved=2ahUKEwiAnZKE04v4AhXh7HMBHRMbCMYQ_AUoAXoECAIQAw&amp;biw=1536&amp;bih=746&amp;dpr=1.25#imgrc=1AGt4Xshrd-uHM</w:t>
        </w:r>
      </w:hyperlink>
    </w:p>
    <w:p w14:paraId="640EFA14" w14:textId="4A642D1D" w:rsidR="00802D69" w:rsidRDefault="00CF1952" w:rsidP="00802D69">
      <w:pPr>
        <w:pStyle w:val="ListParagraph"/>
        <w:numPr>
          <w:ilvl w:val="0"/>
          <w:numId w:val="21"/>
        </w:numPr>
        <w:spacing w:line="360" w:lineRule="auto"/>
      </w:pPr>
      <w:hyperlink r:id="rId24" w:anchor="imgrc=ASwThE4mjdrQVM" w:history="1">
        <w:r w:rsidR="00802D69" w:rsidRPr="00491047">
          <w:rPr>
            <w:rStyle w:val="Hyperlink"/>
          </w:rPr>
          <w:t>https://www.google.com/search?q=sea+of+thieves&amp;rlz=1C1ASVC_idID945ID946&amp;sxsrf=ALiCzsZtniWJZSCKW3eOqDy9BKcqLafQpg:1654065557961&amp;source=lnms&amp;tbm=isch&amp;sa=X&amp;ved=2ahUKEwjWvZGw0ov4AhUyiOYKHfpkCcYQ_AUoAXoECAIQAw&amp;biw=1536&amp;bih=746&amp;dpr=1.25#imgrc=ASwThE4mjdrQVM</w:t>
        </w:r>
      </w:hyperlink>
      <w:r w:rsidR="00802D69">
        <w:t xml:space="preserve">   </w:t>
      </w:r>
    </w:p>
    <w:p w14:paraId="75034901" w14:textId="79FE7B24" w:rsidR="00802D69" w:rsidRDefault="00CF1952" w:rsidP="002F11B8">
      <w:pPr>
        <w:pStyle w:val="ListParagraph"/>
        <w:numPr>
          <w:ilvl w:val="0"/>
          <w:numId w:val="21"/>
        </w:numPr>
        <w:spacing w:line="360" w:lineRule="auto"/>
      </w:pPr>
      <w:hyperlink r:id="rId25" w:anchor="imgrc=dT5Le2-FaRo52M" w:history="1">
        <w:r w:rsidR="00802D69" w:rsidRPr="00491047">
          <w:rPr>
            <w:rStyle w:val="Hyperlink"/>
          </w:rPr>
          <w:t>https://www.google.com/search?q=sea+of+thieves&amp;rlz=1C1ASVC_idID945ID946&amp;sxsrf=ALiCzsZtniWJZSCKW3eOqDy9BKcqLafQpg:1654065557961&amp;source=lnms&amp;tbm=isch&amp;sa=X&amp;ved=2ahUKEwjWvZGw0ov4AhUyiOYKHfpkCcYQ_AUoAXoECAIQAw&amp;biw=1536&amp;bih=746&amp;dpr=1.25#imgrc=dT5Le2-FaRo52M</w:t>
        </w:r>
      </w:hyperlink>
      <w:r w:rsidR="00802D69">
        <w:t xml:space="preserve"> </w:t>
      </w:r>
    </w:p>
    <w:p w14:paraId="32C710FC" w14:textId="5F4F8CD7" w:rsidR="00802D69" w:rsidRDefault="00CF1952" w:rsidP="002F11B8">
      <w:pPr>
        <w:pStyle w:val="ListParagraph"/>
        <w:numPr>
          <w:ilvl w:val="0"/>
          <w:numId w:val="21"/>
        </w:numPr>
        <w:spacing w:line="360" w:lineRule="auto"/>
      </w:pPr>
      <w:hyperlink r:id="rId26" w:anchor="imgrc=b7vt9lR_Af3WzM" w:history="1">
        <w:r w:rsidR="00DD5B19" w:rsidRPr="00491047">
          <w:rPr>
            <w:rStyle w:val="Hyperlink"/>
          </w:rPr>
          <w:t>https://www.google.com/search?q=the+sims+4&amp;rlz=1C1ASVC_idID945ID946&amp;sxsrf=ALiCzsa4gD2rXGjA4aaHfcktLTBWkaWQ2A:1654065457256&amp;source=lnms&amp;tbm=isch&amp;sa=X&amp;ved=2ahUKEwi_go-</w:t>
        </w:r>
        <w:r w:rsidR="00DD5B19" w:rsidRPr="00491047">
          <w:rPr>
            <w:rStyle w:val="Hyperlink"/>
          </w:rPr>
          <w:lastRenderedPageBreak/>
          <w:t>A0ov4AhX_7nMBHWcGBMYQ_AUoAXoECAIQAw&amp;biw=1536&amp;bih=746&amp;dpr=1.25#imgrc=b7vt9lR_Af3WzM</w:t>
        </w:r>
      </w:hyperlink>
    </w:p>
    <w:p w14:paraId="6AC13326" w14:textId="4693910D" w:rsidR="00DD5B19" w:rsidRDefault="00CF1952" w:rsidP="002F11B8">
      <w:pPr>
        <w:pStyle w:val="ListParagraph"/>
        <w:numPr>
          <w:ilvl w:val="0"/>
          <w:numId w:val="21"/>
        </w:numPr>
        <w:spacing w:line="360" w:lineRule="auto"/>
      </w:pPr>
      <w:hyperlink r:id="rId27" w:history="1">
        <w:r w:rsidR="00DD5B19" w:rsidRPr="00491047">
          <w:rPr>
            <w:rStyle w:val="Hyperlink"/>
          </w:rPr>
          <w:t>https://sims-online.com/wp-content/uploads/2020/02/Sims-20-Year-Anniversary-Banner.jpg</w:t>
        </w:r>
      </w:hyperlink>
      <w:r w:rsidR="00DD5B19">
        <w:t xml:space="preserve"> </w:t>
      </w:r>
    </w:p>
    <w:p w14:paraId="26308C85" w14:textId="7A97C682" w:rsidR="00DD5B19" w:rsidRDefault="00CF1952" w:rsidP="002F11B8">
      <w:pPr>
        <w:pStyle w:val="ListParagraph"/>
        <w:numPr>
          <w:ilvl w:val="0"/>
          <w:numId w:val="21"/>
        </w:numPr>
        <w:spacing w:line="360" w:lineRule="auto"/>
      </w:pPr>
      <w:hyperlink r:id="rId28" w:anchor="imgrc=2ZRJsfTMgerkAM" w:history="1">
        <w:r w:rsidR="00DD5B19" w:rsidRPr="00491047">
          <w:rPr>
            <w:rStyle w:val="Hyperlink"/>
          </w:rPr>
          <w:t>https://www.google.com/search?q=journey+game&amp;rlz=1C1ASVC_idID945ID946&amp;sxsrf=ALiCzsZSXASjijwRKGuL0iF2XamMnzEuyg:1654065578110&amp;source=lnms&amp;tbm=isch&amp;sa=X&amp;ved=2ahUKEwiuo9-50ov4AhWe8XMBHR3TDMYQ_AUoAXoECAIQAw&amp;biw=1536&amp;bih=746&amp;dpr=1.25#imgrc=2ZRJsfTMgerkAM</w:t>
        </w:r>
      </w:hyperlink>
    </w:p>
    <w:p w14:paraId="753162B4" w14:textId="760DDB2C" w:rsidR="00DD5B19" w:rsidRDefault="00CF1952" w:rsidP="002F11B8">
      <w:pPr>
        <w:pStyle w:val="ListParagraph"/>
        <w:numPr>
          <w:ilvl w:val="0"/>
          <w:numId w:val="21"/>
        </w:numPr>
        <w:spacing w:line="360" w:lineRule="auto"/>
      </w:pPr>
      <w:hyperlink r:id="rId29" w:anchor="imgrc=KIZEBGw0ZclkfM" w:history="1">
        <w:r w:rsidR="00DD5B19" w:rsidRPr="00491047">
          <w:rPr>
            <w:rStyle w:val="Hyperlink"/>
          </w:rPr>
          <w:t>https://www.google.com/search?q=journey+game&amp;rlz=1C1ASVC_idID945ID946&amp;sxsrf=ALiCzsZSXASjijwRKGuL0iF2XamMnzEuyg:1654065578110&amp;source=lnms&amp;tbm=isch&amp;sa=X&amp;ved=2ahUKEwiuo9-50ov4AhWe8XMBHR3TDMYQ_AUoAXoECAIQAw&amp;biw=1536&amp;bih=746&amp;dpr=1.25#imgrc=KIZEBGw0ZclkfM</w:t>
        </w:r>
      </w:hyperlink>
      <w:r w:rsidR="00DD5B19">
        <w:t xml:space="preserve"> </w:t>
      </w:r>
    </w:p>
    <w:p w14:paraId="0C9E0B3E" w14:textId="1E91C5F2" w:rsidR="00A40FCB" w:rsidRPr="00682E72" w:rsidRDefault="00CF1952" w:rsidP="002F11B8">
      <w:pPr>
        <w:pStyle w:val="ListParagraph"/>
        <w:numPr>
          <w:ilvl w:val="0"/>
          <w:numId w:val="21"/>
        </w:numPr>
        <w:spacing w:line="360" w:lineRule="auto"/>
      </w:pPr>
      <w:hyperlink r:id="rId30" w:history="1">
        <w:r w:rsidR="00A40FCB" w:rsidRPr="00491047">
          <w:rPr>
            <w:rStyle w:val="Hyperlink"/>
          </w:rPr>
          <w:t>https://www.flaticon.com/</w:t>
        </w:r>
      </w:hyperlink>
      <w:r w:rsidR="00A40FCB">
        <w:t xml:space="preserve"> </w:t>
      </w: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0ABF9874" w:rsidR="002F5E84" w:rsidRDefault="00FD07E0" w:rsidP="00A60661">
      <w:pPr>
        <w:pStyle w:val="ListParagraph"/>
        <w:numPr>
          <w:ilvl w:val="0"/>
          <w:numId w:val="22"/>
        </w:numPr>
        <w:spacing w:line="360" w:lineRule="auto"/>
      </w:pPr>
      <w:r>
        <w:t>2440026811</w:t>
      </w:r>
      <w:r w:rsidR="00A81038">
        <w:t xml:space="preserve"> – </w:t>
      </w:r>
      <w:r>
        <w:t>Jessica Angelita</w:t>
      </w:r>
    </w:p>
    <w:p w14:paraId="26DF70A3" w14:textId="6DCBB9DA" w:rsidR="00842715" w:rsidRDefault="00FD07E0" w:rsidP="00A60661">
      <w:pPr>
        <w:pStyle w:val="ListParagraph"/>
        <w:numPr>
          <w:ilvl w:val="0"/>
          <w:numId w:val="22"/>
        </w:numPr>
        <w:spacing w:line="360" w:lineRule="auto"/>
      </w:pPr>
      <w:r w:rsidRPr="002A5758">
        <w:t>2440023242</w:t>
      </w:r>
      <w:r>
        <w:t xml:space="preserve"> </w:t>
      </w:r>
      <w:r w:rsidR="002F5E84">
        <w:t xml:space="preserve">– </w:t>
      </w:r>
      <w:r>
        <w:t>Janson Tan</w:t>
      </w:r>
    </w:p>
    <w:p w14:paraId="3BA5D828" w14:textId="57DDECFD" w:rsidR="00C60E30" w:rsidRDefault="00C60E30" w:rsidP="00C60E30">
      <w:pPr>
        <w:pStyle w:val="ListParagraph"/>
        <w:numPr>
          <w:ilvl w:val="0"/>
          <w:numId w:val="22"/>
        </w:numPr>
        <w:spacing w:line="360" w:lineRule="auto"/>
      </w:pPr>
      <w:r w:rsidRPr="00FD07E0">
        <w:t>2440013134</w:t>
      </w:r>
      <w:r>
        <w:t xml:space="preserve"> – </w:t>
      </w:r>
      <w:proofErr w:type="spellStart"/>
      <w:r w:rsidRPr="00FD07E0">
        <w:t>Shannya</w:t>
      </w:r>
      <w:proofErr w:type="spellEnd"/>
      <w:r w:rsidRPr="00FD07E0">
        <w:t xml:space="preserve"> Maureen </w:t>
      </w:r>
      <w:proofErr w:type="spellStart"/>
      <w:r w:rsidRPr="00FD07E0">
        <w:t>Michelia</w:t>
      </w:r>
      <w:proofErr w:type="spellEnd"/>
    </w:p>
    <w:p w14:paraId="48E8C999" w14:textId="670BE0E6" w:rsidR="00FD07E0" w:rsidRPr="00682E72" w:rsidRDefault="00FD07E0" w:rsidP="00FD07E0">
      <w:pPr>
        <w:pStyle w:val="ListParagraph"/>
        <w:numPr>
          <w:ilvl w:val="0"/>
          <w:numId w:val="22"/>
        </w:numPr>
        <w:spacing w:line="360" w:lineRule="auto"/>
      </w:pPr>
      <w:r w:rsidRPr="002A5758">
        <w:t>2440013576</w:t>
      </w:r>
      <w:r>
        <w:t xml:space="preserve">  – </w:t>
      </w:r>
      <w:proofErr w:type="spellStart"/>
      <w:r>
        <w:t>Sherleen</w:t>
      </w:r>
      <w:proofErr w:type="spellEnd"/>
      <w:r>
        <w:t xml:space="preserve"> </w:t>
      </w:r>
      <w:proofErr w:type="spellStart"/>
      <w:r>
        <w:t>Beatricia</w:t>
      </w:r>
      <w:proofErr w:type="spellEnd"/>
    </w:p>
    <w:sectPr w:rsidR="00FD07E0" w:rsidRPr="00682E72" w:rsidSect="00DF2179">
      <w:headerReference w:type="default" r:id="rId31"/>
      <w:footerReference w:type="default" r:id="rId32"/>
      <w:headerReference w:type="first" r:id="rId33"/>
      <w:footerReference w:type="first" r:id="rId34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28C38" w14:textId="77777777" w:rsidR="00CF1952" w:rsidRDefault="00CF1952" w:rsidP="00273E4A">
      <w:r>
        <w:separator/>
      </w:r>
    </w:p>
  </w:endnote>
  <w:endnote w:type="continuationSeparator" w:id="0">
    <w:p w14:paraId="7EF56FCB" w14:textId="77777777" w:rsidR="00CF1952" w:rsidRDefault="00CF1952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ECC08" w14:textId="77777777" w:rsidR="00CF1952" w:rsidRDefault="00CF1952" w:rsidP="00273E4A">
      <w:r>
        <w:separator/>
      </w:r>
    </w:p>
  </w:footnote>
  <w:footnote w:type="continuationSeparator" w:id="0">
    <w:p w14:paraId="26FE83DE" w14:textId="77777777" w:rsidR="00CF1952" w:rsidRDefault="00CF1952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6302824">
    <w:abstractNumId w:val="2"/>
  </w:num>
  <w:num w:numId="2" w16cid:durableId="760297343">
    <w:abstractNumId w:val="10"/>
  </w:num>
  <w:num w:numId="3" w16cid:durableId="2077631432">
    <w:abstractNumId w:val="13"/>
  </w:num>
  <w:num w:numId="4" w16cid:durableId="1152528656">
    <w:abstractNumId w:val="11"/>
  </w:num>
  <w:num w:numId="5" w16cid:durableId="446511228">
    <w:abstractNumId w:val="18"/>
  </w:num>
  <w:num w:numId="6" w16cid:durableId="961036568">
    <w:abstractNumId w:val="12"/>
  </w:num>
  <w:num w:numId="7" w16cid:durableId="721371822">
    <w:abstractNumId w:val="19"/>
  </w:num>
  <w:num w:numId="8" w16cid:durableId="346713817">
    <w:abstractNumId w:val="0"/>
  </w:num>
  <w:num w:numId="9" w16cid:durableId="692682555">
    <w:abstractNumId w:val="4"/>
  </w:num>
  <w:num w:numId="10" w16cid:durableId="176345056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96715926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9664617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98445272">
    <w:abstractNumId w:val="15"/>
  </w:num>
  <w:num w:numId="14" w16cid:durableId="108790285">
    <w:abstractNumId w:val="6"/>
  </w:num>
  <w:num w:numId="15" w16cid:durableId="2124961217">
    <w:abstractNumId w:val="3"/>
  </w:num>
  <w:num w:numId="16" w16cid:durableId="1120876958">
    <w:abstractNumId w:val="17"/>
  </w:num>
  <w:num w:numId="17" w16cid:durableId="1850942104">
    <w:abstractNumId w:val="1"/>
  </w:num>
  <w:num w:numId="18" w16cid:durableId="163513657">
    <w:abstractNumId w:val="14"/>
  </w:num>
  <w:num w:numId="19" w16cid:durableId="985161786">
    <w:abstractNumId w:val="5"/>
  </w:num>
  <w:num w:numId="20" w16cid:durableId="1659990957">
    <w:abstractNumId w:val="16"/>
  </w:num>
  <w:num w:numId="21" w16cid:durableId="1458142641">
    <w:abstractNumId w:val="9"/>
  </w:num>
  <w:num w:numId="22" w16cid:durableId="4621181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D29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27964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4F4D31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09F0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0B8D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2D69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459E1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516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0FCB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81426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067C0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30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CF1952"/>
    <w:rsid w:val="00CF67CA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D5B19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1C65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5715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07E0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E81C65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1C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1C65"/>
    <w:rPr>
      <w:color w:val="3B435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google.com/search?q=the+sims+4&amp;rlz=1C1ASVC_idID945ID946&amp;sxsrf=ALiCzsa4gD2rXGjA4aaHfcktLTBWkaWQ2A:1654065457256&amp;source=lnms&amp;tbm=isch&amp;sa=X&amp;ved=2ahUKEwi_go-A0ov4AhX_7nMBHWcGBMYQ_AUoAXoECAIQAw&amp;biw=1536&amp;bih=746&amp;dpr=1.25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oogle.com/search?q=the+forest&amp;rlz=1C1ASVC_idID945ID946&amp;sxsrf=ALiCzsZSHPiILOHUMgKZWMDY7Ukez4Asvw:1654065108665&amp;source=lnms&amp;tbm=isch&amp;sa=X&amp;ved=2ahUKEwiE3_LZ0Iv4AhUFS2wGHbzAAkIQ_AUoAXoECAIQAw&amp;biw=1536&amp;bih=746&amp;dpr=1.25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www.google.com/search?q=sea+of+thieves&amp;rlz=1C1ASVC_idID945ID946&amp;sxsrf=ALiCzsZtniWJZSCKW3eOqDy9BKcqLafQpg:1654065557961&amp;source=lnms&amp;tbm=isch&amp;sa=X&amp;ved=2ahUKEwjWvZGw0ov4AhUyiOYKHfpkCcYQ_AUoAXoECAIQAw&amp;biw=1536&amp;bih=746&amp;dpr=1.25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artstation.com/artwork/ezg6J" TargetMode="External"/><Relationship Id="rId29" Type="http://schemas.openxmlformats.org/officeDocument/2006/relationships/hyperlink" Target="https://www.google.com/search?q=journey+game&amp;rlz=1C1ASVC_idID945ID946&amp;sxsrf=ALiCzsZSXASjijwRKGuL0iF2XamMnzEuyg:1654065578110&amp;source=lnms&amp;tbm=isch&amp;sa=X&amp;ved=2ahUKEwiuo9-50ov4AhWe8XMBHR3TDMYQ_AUoAXoECAIQAw&amp;biw=1536&amp;bih=746&amp;dpr=1.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google.com/search?q=sea+of+thieves&amp;rlz=1C1ASVC_idID945ID946&amp;sxsrf=ALiCzsZtniWJZSCKW3eOqDy9BKcqLafQpg:1654065557961&amp;source=lnms&amp;tbm=isch&amp;sa=X&amp;ved=2ahUKEwjWvZGw0ov4AhUyiOYKHfpkCcYQ_AUoAXoECAIQAw&amp;biw=1536&amp;bih=746&amp;dpr=1.25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google.com/search?q=jump+force&amp;rlz=1C1ASVC_idID945ID946&amp;sxsrf=ALiCzsY4gltU6hJ4vDsLLIGgcg_b5AbmOA:1654065734132&amp;source=lnms&amp;tbm=isch&amp;sa=X&amp;ved=2ahUKEwiAnZKE04v4AhXh7HMBHRMbCMYQ_AUoAXoECAIQAw&amp;biw=1536&amp;bih=746&amp;dpr=1.25" TargetMode="External"/><Relationship Id="rId28" Type="http://schemas.openxmlformats.org/officeDocument/2006/relationships/hyperlink" Target="https://www.google.com/search?q=journey+game&amp;rlz=1C1ASVC_idID945ID946&amp;sxsrf=ALiCzsZSXASjijwRKGuL0iF2XamMnzEuyg:1654065578110&amp;source=lnms&amp;tbm=isch&amp;sa=X&amp;ved=2ahUKEwiuo9-50ov4AhWe8XMBHR3TDMYQ_AUoAXoECAIQAw&amp;biw=1536&amp;bih=746&amp;dpr=1.25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www.google.com/search?q=pico+park&amp;rlz=1C1ASVC_idID945ID946&amp;sxsrf=ALiCzsZ-KpSK2Ntdnuoed_0EDvaf8KmrbA:1654065206922&amp;source=lnms&amp;tbm=isch&amp;sa=X&amp;ved=2ahUKEwj56t-I0Yv4AhXCTGwGHUJQDAMQ_AUoAXoECAIQAw&amp;biw=1536&amp;bih=746&amp;dpr=1.25" TargetMode="External"/><Relationship Id="rId27" Type="http://schemas.openxmlformats.org/officeDocument/2006/relationships/hyperlink" Target="https://sims-online.com/wp-content/uploads/2020/02/Sims-20-Year-Anniversary-Banner.jpg" TargetMode="External"/><Relationship Id="rId30" Type="http://schemas.openxmlformats.org/officeDocument/2006/relationships/hyperlink" Target="https://www.flaticon.com/" TargetMode="External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0</TotalTime>
  <Pages>6</Pages>
  <Words>960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JESSICA ANGELITA</cp:lastModifiedBy>
  <cp:revision>7</cp:revision>
  <dcterms:created xsi:type="dcterms:W3CDTF">2022-06-16T09:10:00Z</dcterms:created>
  <dcterms:modified xsi:type="dcterms:W3CDTF">2022-06-17T13:39:00Z</dcterms:modified>
</cp:coreProperties>
</file>